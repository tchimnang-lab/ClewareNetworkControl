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3E08" w14:textId="77777777" w:rsidR="0080788F" w:rsidRDefault="0080788F" w:rsidP="0080788F">
      <w:pPr>
        <w:pStyle w:val="bodytextbold9pt"/>
        <w:spacing w:line="240" w:lineRule="auto"/>
        <w:rPr>
          <w:rFonts w:ascii="Calibri" w:hAnsi="Calibri" w:cs="Calibri"/>
          <w:sz w:val="96"/>
          <w:szCs w:val="96"/>
        </w:rPr>
      </w:pPr>
      <w:r>
        <w:rPr>
          <w:rFonts w:ascii="Calibri" w:hAnsi="Calibri" w:cs="Calibri"/>
          <w:noProof/>
          <w:color w:val="EC6602" w:themeColor="background2"/>
          <w:sz w:val="62"/>
          <w:szCs w:val="62"/>
          <w:lang w:eastAsia="de-DE"/>
        </w:rPr>
        <mc:AlternateContent>
          <mc:Choice Requires="wps">
            <w:drawing>
              <wp:anchor distT="0" distB="0" distL="114300" distR="114300" simplePos="0" relativeHeight="251659264" behindDoc="1" locked="0" layoutInCell="1" allowOverlap="1" wp14:anchorId="51F7A8B5" wp14:editId="25100D82">
                <wp:simplePos x="0" y="0"/>
                <wp:positionH relativeFrom="page">
                  <wp:posOffset>427355</wp:posOffset>
                </wp:positionH>
                <wp:positionV relativeFrom="paragraph">
                  <wp:posOffset>-219520</wp:posOffset>
                </wp:positionV>
                <wp:extent cx="6696075" cy="1104900"/>
                <wp:effectExtent l="0" t="0" r="9525" b="0"/>
                <wp:wrapNone/>
                <wp:docPr id="143" name="Flowchart: Terminator 143">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6696075" cy="1104900"/>
                        </a:xfrm>
                        <a:custGeom>
                          <a:avLst/>
                          <a:gdLst>
                            <a:gd name="connsiteX0" fmla="*/ 3475 w 21600"/>
                            <a:gd name="connsiteY0" fmla="*/ 0 h 21600"/>
                            <a:gd name="connsiteX1" fmla="*/ 18125 w 21600"/>
                            <a:gd name="connsiteY1" fmla="*/ 0 h 21600"/>
                            <a:gd name="connsiteX2" fmla="*/ 21600 w 21600"/>
                            <a:gd name="connsiteY2" fmla="*/ 10800 h 21600"/>
                            <a:gd name="connsiteX3" fmla="*/ 18125 w 21600"/>
                            <a:gd name="connsiteY3" fmla="*/ 21600 h 21600"/>
                            <a:gd name="connsiteX4" fmla="*/ 3475 w 21600"/>
                            <a:gd name="connsiteY4" fmla="*/ 21600 h 21600"/>
                            <a:gd name="connsiteX5" fmla="*/ 0 w 21600"/>
                            <a:gd name="connsiteY5" fmla="*/ 10800 h 21600"/>
                            <a:gd name="connsiteX6" fmla="*/ 3475 w 21600"/>
                            <a:gd name="connsiteY6" fmla="*/ 0 h 21600"/>
                            <a:gd name="connsiteX0" fmla="*/ 2157 w 21657"/>
                            <a:gd name="connsiteY0" fmla="*/ 0 h 21600"/>
                            <a:gd name="connsiteX1" fmla="*/ 18182 w 21657"/>
                            <a:gd name="connsiteY1" fmla="*/ 0 h 21600"/>
                            <a:gd name="connsiteX2" fmla="*/ 21657 w 21657"/>
                            <a:gd name="connsiteY2" fmla="*/ 10800 h 21600"/>
                            <a:gd name="connsiteX3" fmla="*/ 18182 w 21657"/>
                            <a:gd name="connsiteY3" fmla="*/ 21600 h 21600"/>
                            <a:gd name="connsiteX4" fmla="*/ 3532 w 21657"/>
                            <a:gd name="connsiteY4" fmla="*/ 21600 h 21600"/>
                            <a:gd name="connsiteX5" fmla="*/ 57 w 21657"/>
                            <a:gd name="connsiteY5" fmla="*/ 10800 h 21600"/>
                            <a:gd name="connsiteX6" fmla="*/ 2157 w 21657"/>
                            <a:gd name="connsiteY6" fmla="*/ 0 h 21600"/>
                            <a:gd name="connsiteX0" fmla="*/ 2105 w 21605"/>
                            <a:gd name="connsiteY0" fmla="*/ 0 h 21600"/>
                            <a:gd name="connsiteX1" fmla="*/ 18130 w 21605"/>
                            <a:gd name="connsiteY1" fmla="*/ 0 h 21600"/>
                            <a:gd name="connsiteX2" fmla="*/ 21605 w 21605"/>
                            <a:gd name="connsiteY2" fmla="*/ 10800 h 21600"/>
                            <a:gd name="connsiteX3" fmla="*/ 18130 w 21605"/>
                            <a:gd name="connsiteY3" fmla="*/ 21600 h 21600"/>
                            <a:gd name="connsiteX4" fmla="*/ 2372 w 21605"/>
                            <a:gd name="connsiteY4" fmla="*/ 21600 h 21600"/>
                            <a:gd name="connsiteX5" fmla="*/ 5 w 21605"/>
                            <a:gd name="connsiteY5" fmla="*/ 10800 h 21600"/>
                            <a:gd name="connsiteX6" fmla="*/ 2105 w 21605"/>
                            <a:gd name="connsiteY6" fmla="*/ 0 h 21600"/>
                            <a:gd name="connsiteX0" fmla="*/ 2103 w 21603"/>
                            <a:gd name="connsiteY0" fmla="*/ 0 h 21600"/>
                            <a:gd name="connsiteX1" fmla="*/ 18128 w 21603"/>
                            <a:gd name="connsiteY1" fmla="*/ 0 h 21600"/>
                            <a:gd name="connsiteX2" fmla="*/ 21603 w 21603"/>
                            <a:gd name="connsiteY2" fmla="*/ 10800 h 21600"/>
                            <a:gd name="connsiteX3" fmla="*/ 18128 w 21603"/>
                            <a:gd name="connsiteY3" fmla="*/ 21600 h 21600"/>
                            <a:gd name="connsiteX4" fmla="*/ 2281 w 21603"/>
                            <a:gd name="connsiteY4" fmla="*/ 21600 h 21600"/>
                            <a:gd name="connsiteX5" fmla="*/ 3 w 21603"/>
                            <a:gd name="connsiteY5" fmla="*/ 10800 h 21600"/>
                            <a:gd name="connsiteX6" fmla="*/ 2103 w 21603"/>
                            <a:gd name="connsiteY6" fmla="*/ 0 h 21600"/>
                            <a:gd name="connsiteX0" fmla="*/ 2477 w 21602"/>
                            <a:gd name="connsiteY0" fmla="*/ 87 h 21600"/>
                            <a:gd name="connsiteX1" fmla="*/ 18127 w 21602"/>
                            <a:gd name="connsiteY1" fmla="*/ 0 h 21600"/>
                            <a:gd name="connsiteX2" fmla="*/ 21602 w 21602"/>
                            <a:gd name="connsiteY2" fmla="*/ 10800 h 21600"/>
                            <a:gd name="connsiteX3" fmla="*/ 18127 w 21602"/>
                            <a:gd name="connsiteY3" fmla="*/ 21600 h 21600"/>
                            <a:gd name="connsiteX4" fmla="*/ 2280 w 21602"/>
                            <a:gd name="connsiteY4" fmla="*/ 21600 h 21600"/>
                            <a:gd name="connsiteX5" fmla="*/ 2 w 21602"/>
                            <a:gd name="connsiteY5" fmla="*/ 10800 h 21600"/>
                            <a:gd name="connsiteX6" fmla="*/ 2477 w 21602"/>
                            <a:gd name="connsiteY6" fmla="*/ 87 h 21600"/>
                            <a:gd name="connsiteX0" fmla="*/ 2476 w 21601"/>
                            <a:gd name="connsiteY0" fmla="*/ 87 h 21687"/>
                            <a:gd name="connsiteX1" fmla="*/ 18126 w 21601"/>
                            <a:gd name="connsiteY1" fmla="*/ 0 h 21687"/>
                            <a:gd name="connsiteX2" fmla="*/ 21601 w 21601"/>
                            <a:gd name="connsiteY2" fmla="*/ 10800 h 21687"/>
                            <a:gd name="connsiteX3" fmla="*/ 18126 w 21601"/>
                            <a:gd name="connsiteY3" fmla="*/ 21600 h 21687"/>
                            <a:gd name="connsiteX4" fmla="*/ 2583 w 21601"/>
                            <a:gd name="connsiteY4" fmla="*/ 21687 h 21687"/>
                            <a:gd name="connsiteX5" fmla="*/ 1 w 21601"/>
                            <a:gd name="connsiteY5" fmla="*/ 10800 h 21687"/>
                            <a:gd name="connsiteX6" fmla="*/ 2476 w 21601"/>
                            <a:gd name="connsiteY6" fmla="*/ 87 h 21687"/>
                            <a:gd name="connsiteX0" fmla="*/ 2476 w 21601"/>
                            <a:gd name="connsiteY0" fmla="*/ 87 h 21774"/>
                            <a:gd name="connsiteX1" fmla="*/ 18126 w 21601"/>
                            <a:gd name="connsiteY1" fmla="*/ 0 h 21774"/>
                            <a:gd name="connsiteX2" fmla="*/ 21601 w 21601"/>
                            <a:gd name="connsiteY2" fmla="*/ 10800 h 21774"/>
                            <a:gd name="connsiteX3" fmla="*/ 18126 w 21601"/>
                            <a:gd name="connsiteY3" fmla="*/ 21600 h 21774"/>
                            <a:gd name="connsiteX4" fmla="*/ 2494 w 21601"/>
                            <a:gd name="connsiteY4" fmla="*/ 21774 h 21774"/>
                            <a:gd name="connsiteX5" fmla="*/ 1 w 21601"/>
                            <a:gd name="connsiteY5" fmla="*/ 10800 h 21774"/>
                            <a:gd name="connsiteX6" fmla="*/ 2476 w 21601"/>
                            <a:gd name="connsiteY6" fmla="*/ 87 h 21774"/>
                            <a:gd name="connsiteX0" fmla="*/ 2476 w 21620"/>
                            <a:gd name="connsiteY0" fmla="*/ 87 h 21774"/>
                            <a:gd name="connsiteX1" fmla="*/ 19055 w 21620"/>
                            <a:gd name="connsiteY1" fmla="*/ 0 h 21774"/>
                            <a:gd name="connsiteX2" fmla="*/ 21601 w 21620"/>
                            <a:gd name="connsiteY2" fmla="*/ 10800 h 21774"/>
                            <a:gd name="connsiteX3" fmla="*/ 18126 w 21620"/>
                            <a:gd name="connsiteY3" fmla="*/ 21600 h 21774"/>
                            <a:gd name="connsiteX4" fmla="*/ 2494 w 21620"/>
                            <a:gd name="connsiteY4" fmla="*/ 21774 h 21774"/>
                            <a:gd name="connsiteX5" fmla="*/ 1 w 21620"/>
                            <a:gd name="connsiteY5" fmla="*/ 10800 h 21774"/>
                            <a:gd name="connsiteX6" fmla="*/ 2476 w 21620"/>
                            <a:gd name="connsiteY6" fmla="*/ 87 h 21774"/>
                            <a:gd name="connsiteX0" fmla="*/ 2476 w 21601"/>
                            <a:gd name="connsiteY0" fmla="*/ 87 h 21774"/>
                            <a:gd name="connsiteX1" fmla="*/ 19055 w 21601"/>
                            <a:gd name="connsiteY1" fmla="*/ 0 h 21774"/>
                            <a:gd name="connsiteX2" fmla="*/ 21601 w 21601"/>
                            <a:gd name="connsiteY2" fmla="*/ 10800 h 21774"/>
                            <a:gd name="connsiteX3" fmla="*/ 18930 w 21601"/>
                            <a:gd name="connsiteY3" fmla="*/ 21600 h 21774"/>
                            <a:gd name="connsiteX4" fmla="*/ 2494 w 21601"/>
                            <a:gd name="connsiteY4" fmla="*/ 21774 h 21774"/>
                            <a:gd name="connsiteX5" fmla="*/ 1 w 21601"/>
                            <a:gd name="connsiteY5" fmla="*/ 10800 h 21774"/>
                            <a:gd name="connsiteX6" fmla="*/ 2476 w 21601"/>
                            <a:gd name="connsiteY6" fmla="*/ 87 h 21774"/>
                            <a:gd name="connsiteX0" fmla="*/ 2118 w 21608"/>
                            <a:gd name="connsiteY0" fmla="*/ 206 h 21774"/>
                            <a:gd name="connsiteX1" fmla="*/ 19062 w 21608"/>
                            <a:gd name="connsiteY1" fmla="*/ 0 h 21774"/>
                            <a:gd name="connsiteX2" fmla="*/ 21608 w 21608"/>
                            <a:gd name="connsiteY2" fmla="*/ 10800 h 21774"/>
                            <a:gd name="connsiteX3" fmla="*/ 18937 w 21608"/>
                            <a:gd name="connsiteY3" fmla="*/ 21600 h 21774"/>
                            <a:gd name="connsiteX4" fmla="*/ 2501 w 21608"/>
                            <a:gd name="connsiteY4" fmla="*/ 21774 h 21774"/>
                            <a:gd name="connsiteX5" fmla="*/ 8 w 21608"/>
                            <a:gd name="connsiteY5" fmla="*/ 10800 h 21774"/>
                            <a:gd name="connsiteX6" fmla="*/ 2118 w 21608"/>
                            <a:gd name="connsiteY6" fmla="*/ 206 h 21774"/>
                            <a:gd name="connsiteX0" fmla="*/ 2111 w 21601"/>
                            <a:gd name="connsiteY0" fmla="*/ 206 h 21774"/>
                            <a:gd name="connsiteX1" fmla="*/ 19055 w 21601"/>
                            <a:gd name="connsiteY1" fmla="*/ 0 h 21774"/>
                            <a:gd name="connsiteX2" fmla="*/ 21601 w 21601"/>
                            <a:gd name="connsiteY2" fmla="*/ 10800 h 21774"/>
                            <a:gd name="connsiteX3" fmla="*/ 18930 w 21601"/>
                            <a:gd name="connsiteY3" fmla="*/ 21600 h 21774"/>
                            <a:gd name="connsiteX4" fmla="*/ 2071 w 21601"/>
                            <a:gd name="connsiteY4" fmla="*/ 21774 h 21774"/>
                            <a:gd name="connsiteX5" fmla="*/ 1 w 21601"/>
                            <a:gd name="connsiteY5" fmla="*/ 10800 h 21774"/>
                            <a:gd name="connsiteX6" fmla="*/ 2111 w 21601"/>
                            <a:gd name="connsiteY6" fmla="*/ 206 h 21774"/>
                            <a:gd name="connsiteX0" fmla="*/ 2346 w 21605"/>
                            <a:gd name="connsiteY0" fmla="*/ 206 h 21774"/>
                            <a:gd name="connsiteX1" fmla="*/ 19059 w 21605"/>
                            <a:gd name="connsiteY1" fmla="*/ 0 h 21774"/>
                            <a:gd name="connsiteX2" fmla="*/ 21605 w 21605"/>
                            <a:gd name="connsiteY2" fmla="*/ 10800 h 21774"/>
                            <a:gd name="connsiteX3" fmla="*/ 18934 w 21605"/>
                            <a:gd name="connsiteY3" fmla="*/ 21600 h 21774"/>
                            <a:gd name="connsiteX4" fmla="*/ 2075 w 21605"/>
                            <a:gd name="connsiteY4" fmla="*/ 21774 h 21774"/>
                            <a:gd name="connsiteX5" fmla="*/ 5 w 21605"/>
                            <a:gd name="connsiteY5" fmla="*/ 10800 h 21774"/>
                            <a:gd name="connsiteX6" fmla="*/ 2346 w 21605"/>
                            <a:gd name="connsiteY6" fmla="*/ 206 h 21774"/>
                            <a:gd name="connsiteX0" fmla="*/ 2342 w 21601"/>
                            <a:gd name="connsiteY0" fmla="*/ 206 h 21774"/>
                            <a:gd name="connsiteX1" fmla="*/ 19055 w 21601"/>
                            <a:gd name="connsiteY1" fmla="*/ 0 h 21774"/>
                            <a:gd name="connsiteX2" fmla="*/ 21601 w 21601"/>
                            <a:gd name="connsiteY2" fmla="*/ 10800 h 21774"/>
                            <a:gd name="connsiteX3" fmla="*/ 18930 w 21601"/>
                            <a:gd name="connsiteY3" fmla="*/ 21600 h 21774"/>
                            <a:gd name="connsiteX4" fmla="*/ 2244 w 21601"/>
                            <a:gd name="connsiteY4" fmla="*/ 21774 h 21774"/>
                            <a:gd name="connsiteX5" fmla="*/ 1 w 21601"/>
                            <a:gd name="connsiteY5" fmla="*/ 10800 h 21774"/>
                            <a:gd name="connsiteX6" fmla="*/ 2342 w 21601"/>
                            <a:gd name="connsiteY6" fmla="*/ 206 h 21774"/>
                            <a:gd name="connsiteX0" fmla="*/ 2361 w 21601"/>
                            <a:gd name="connsiteY0" fmla="*/ 0 h 21774"/>
                            <a:gd name="connsiteX1" fmla="*/ 19055 w 21601"/>
                            <a:gd name="connsiteY1" fmla="*/ 0 h 21774"/>
                            <a:gd name="connsiteX2" fmla="*/ 21601 w 21601"/>
                            <a:gd name="connsiteY2" fmla="*/ 10800 h 21774"/>
                            <a:gd name="connsiteX3" fmla="*/ 18930 w 21601"/>
                            <a:gd name="connsiteY3" fmla="*/ 21600 h 21774"/>
                            <a:gd name="connsiteX4" fmla="*/ 2244 w 21601"/>
                            <a:gd name="connsiteY4" fmla="*/ 21774 h 21774"/>
                            <a:gd name="connsiteX5" fmla="*/ 1 w 21601"/>
                            <a:gd name="connsiteY5" fmla="*/ 10800 h 21774"/>
                            <a:gd name="connsiteX6" fmla="*/ 2361 w 21601"/>
                            <a:gd name="connsiteY6" fmla="*/ 0 h 21774"/>
                            <a:gd name="connsiteX0" fmla="*/ 2361 w 21601"/>
                            <a:gd name="connsiteY0" fmla="*/ 0 h 21774"/>
                            <a:gd name="connsiteX1" fmla="*/ 19055 w 21601"/>
                            <a:gd name="connsiteY1" fmla="*/ 0 h 21774"/>
                            <a:gd name="connsiteX2" fmla="*/ 21601 w 21601"/>
                            <a:gd name="connsiteY2" fmla="*/ 10800 h 21774"/>
                            <a:gd name="connsiteX3" fmla="*/ 19199 w 21601"/>
                            <a:gd name="connsiteY3" fmla="*/ 21774 h 21774"/>
                            <a:gd name="connsiteX4" fmla="*/ 2244 w 21601"/>
                            <a:gd name="connsiteY4" fmla="*/ 21774 h 21774"/>
                            <a:gd name="connsiteX5" fmla="*/ 1 w 21601"/>
                            <a:gd name="connsiteY5" fmla="*/ 10800 h 21774"/>
                            <a:gd name="connsiteX6" fmla="*/ 2361 w 21601"/>
                            <a:gd name="connsiteY6" fmla="*/ 0 h 21774"/>
                            <a:gd name="connsiteX0" fmla="*/ 2361 w 21601"/>
                            <a:gd name="connsiteY0" fmla="*/ 0 h 21774"/>
                            <a:gd name="connsiteX1" fmla="*/ 19190 w 21601"/>
                            <a:gd name="connsiteY1" fmla="*/ 0 h 21774"/>
                            <a:gd name="connsiteX2" fmla="*/ 21601 w 21601"/>
                            <a:gd name="connsiteY2" fmla="*/ 10800 h 21774"/>
                            <a:gd name="connsiteX3" fmla="*/ 19199 w 21601"/>
                            <a:gd name="connsiteY3" fmla="*/ 21774 h 21774"/>
                            <a:gd name="connsiteX4" fmla="*/ 2244 w 21601"/>
                            <a:gd name="connsiteY4" fmla="*/ 21774 h 21774"/>
                            <a:gd name="connsiteX5" fmla="*/ 1 w 21601"/>
                            <a:gd name="connsiteY5" fmla="*/ 10800 h 21774"/>
                            <a:gd name="connsiteX6" fmla="*/ 2361 w 21601"/>
                            <a:gd name="connsiteY6" fmla="*/ 0 h 217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601" h="21774">
                              <a:moveTo>
                                <a:pt x="2361" y="0"/>
                              </a:moveTo>
                              <a:lnTo>
                                <a:pt x="19190" y="0"/>
                              </a:lnTo>
                              <a:cubicBezTo>
                                <a:pt x="21109" y="0"/>
                                <a:pt x="21600" y="7171"/>
                                <a:pt x="21601" y="10800"/>
                              </a:cubicBezTo>
                              <a:cubicBezTo>
                                <a:pt x="21603" y="14429"/>
                                <a:pt x="21118" y="21774"/>
                                <a:pt x="19199" y="21774"/>
                              </a:cubicBezTo>
                              <a:lnTo>
                                <a:pt x="2244" y="21774"/>
                              </a:lnTo>
                              <a:cubicBezTo>
                                <a:pt x="325" y="21774"/>
                                <a:pt x="-19" y="14429"/>
                                <a:pt x="1" y="10800"/>
                              </a:cubicBezTo>
                              <a:cubicBezTo>
                                <a:pt x="21" y="7171"/>
                                <a:pt x="442" y="0"/>
                                <a:pt x="2361" y="0"/>
                              </a:cubicBez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624E60" w14:textId="6AE9FA2C" w:rsidR="006A2B15" w:rsidRPr="003D4C29" w:rsidRDefault="006A2B15" w:rsidP="006A2B15">
                            <w:pPr>
                              <w:spacing w:after="0" w:line="240" w:lineRule="auto"/>
                              <w:jc w:val="center"/>
                              <w:rPr>
                                <w:b/>
                                <w:bCs/>
                                <w:color w:val="FFFFFF" w:themeColor="background1"/>
                                <w:sz w:val="66"/>
                                <w:szCs w:val="66"/>
                              </w:rPr>
                            </w:pPr>
                            <w:r w:rsidRPr="003D4C29">
                              <w:rPr>
                                <w:b/>
                                <w:bCs/>
                                <w:color w:val="FFFFFF" w:themeColor="background1"/>
                                <w:sz w:val="66"/>
                                <w:szCs w:val="66"/>
                              </w:rPr>
                              <w:t>S</w:t>
                            </w:r>
                            <w:r w:rsidR="003D4C29" w:rsidRPr="003D4C29">
                              <w:rPr>
                                <w:b/>
                                <w:bCs/>
                                <w:color w:val="FFFFFF" w:themeColor="background1"/>
                                <w:sz w:val="66"/>
                                <w:szCs w:val="66"/>
                              </w:rPr>
                              <w:t xml:space="preserve">imple Web Application for </w:t>
                            </w:r>
                            <w:proofErr w:type="spellStart"/>
                            <w:r w:rsidR="003D4C29" w:rsidRPr="003D4C29">
                              <w:rPr>
                                <w:b/>
                                <w:bCs/>
                                <w:color w:val="FFFFFF" w:themeColor="background1"/>
                                <w:sz w:val="66"/>
                                <w:szCs w:val="66"/>
                              </w:rPr>
                              <w:t>Cleware</w:t>
                            </w:r>
                            <w:proofErr w:type="spellEnd"/>
                            <w:r w:rsidR="003D4C29" w:rsidRPr="003D4C29">
                              <w:rPr>
                                <w:b/>
                                <w:bCs/>
                                <w:color w:val="FFFFFF" w:themeColor="background1"/>
                                <w:sz w:val="66"/>
                                <w:szCs w:val="66"/>
                              </w:rPr>
                              <w:t xml:space="preserve"> USB Switch Control</w:t>
                            </w:r>
                            <w:r w:rsidR="003D4C29">
                              <w:rPr>
                                <w:b/>
                                <w:bCs/>
                                <w:color w:val="FFFFFF" w:themeColor="background1"/>
                                <w:sz w:val="66"/>
                                <w:szCs w:val="66"/>
                              </w:rPr>
                              <w:t xml:space="preserve"> Over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7A8B5" id="Flowchart: Terminator 143" o:spid="_x0000_s1026" href="https://scf.siemens.cloud/main" style="position:absolute;margin-left:33.65pt;margin-top:-17.3pt;width:527.25pt;height:8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1601,21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" o:button="t" adj="-11796480,,5400" path="m2361,l19190,v1919,,2410,7171,2411,10800c21603,14429,21118,21774,19199,21774r-16955,c325,21774,-19,14429,1,10800,21,7171,442,,2361,xe" fillcolor="#ec6602 [3214]" stroked="f" strokeweight="2pt">
                <v:fill o:detectmouseclick="t"/>
                <v:stroke joinstyle="miter"/>
                <v:formulas/>
                <v:path arrowok="t" o:connecttype="custom" o:connectlocs="731884,0;5948691,0;6696075,548035;5951481,1104900;695616,1104900;310,548035;731884,0" o:connectangles="0,0,0,0,0,0,0" textboxrect="0,0,21601,21774"/>
                <v:textbox>
                  <w:txbxContent>
                    <w:p w14:paraId="2E624E60" w14:textId="6AE9FA2C" w:rsidR="006A2B15" w:rsidRPr="003D4C29" w:rsidRDefault="006A2B15" w:rsidP="006A2B15">
                      <w:pPr>
                        <w:spacing w:after="0" w:line="240" w:lineRule="auto"/>
                        <w:jc w:val="center"/>
                        <w:rPr>
                          <w:b/>
                          <w:bCs/>
                          <w:color w:val="FFFFFF" w:themeColor="background1"/>
                          <w:sz w:val="66"/>
                          <w:szCs w:val="66"/>
                        </w:rPr>
                      </w:pPr>
                      <w:r w:rsidRPr="003D4C29">
                        <w:rPr>
                          <w:b/>
                          <w:bCs/>
                          <w:color w:val="FFFFFF" w:themeColor="background1"/>
                          <w:sz w:val="66"/>
                          <w:szCs w:val="66"/>
                        </w:rPr>
                        <w:t>S</w:t>
                      </w:r>
                      <w:r w:rsidR="003D4C29" w:rsidRPr="003D4C29">
                        <w:rPr>
                          <w:b/>
                          <w:bCs/>
                          <w:color w:val="FFFFFF" w:themeColor="background1"/>
                          <w:sz w:val="66"/>
                          <w:szCs w:val="66"/>
                        </w:rPr>
                        <w:t xml:space="preserve">imple Web Application for </w:t>
                      </w:r>
                      <w:proofErr w:type="spellStart"/>
                      <w:r w:rsidR="003D4C29" w:rsidRPr="003D4C29">
                        <w:rPr>
                          <w:b/>
                          <w:bCs/>
                          <w:color w:val="FFFFFF" w:themeColor="background1"/>
                          <w:sz w:val="66"/>
                          <w:szCs w:val="66"/>
                        </w:rPr>
                        <w:t>Cleware</w:t>
                      </w:r>
                      <w:proofErr w:type="spellEnd"/>
                      <w:r w:rsidR="003D4C29" w:rsidRPr="003D4C29">
                        <w:rPr>
                          <w:b/>
                          <w:bCs/>
                          <w:color w:val="FFFFFF" w:themeColor="background1"/>
                          <w:sz w:val="66"/>
                          <w:szCs w:val="66"/>
                        </w:rPr>
                        <w:t xml:space="preserve"> USB Switch Control</w:t>
                      </w:r>
                      <w:r w:rsidR="003D4C29">
                        <w:rPr>
                          <w:b/>
                          <w:bCs/>
                          <w:color w:val="FFFFFF" w:themeColor="background1"/>
                          <w:sz w:val="66"/>
                          <w:szCs w:val="66"/>
                        </w:rPr>
                        <w:t xml:space="preserve"> Over Network</w:t>
                      </w:r>
                    </w:p>
                  </w:txbxContent>
                </v:textbox>
                <w10:wrap anchorx="page"/>
              </v:shape>
            </w:pict>
          </mc:Fallback>
        </mc:AlternateContent>
      </w:r>
    </w:p>
    <w:p w14:paraId="72677047" w14:textId="77777777" w:rsidR="0080788F" w:rsidRPr="0080788F" w:rsidRDefault="0080788F" w:rsidP="00E32E79">
      <w:pPr>
        <w:pStyle w:val="bodytextbold9pt"/>
        <w:spacing w:line="240" w:lineRule="auto"/>
        <w:ind w:left="70"/>
        <w:rPr>
          <w:rFonts w:ascii="Calibri" w:hAnsi="Calibri" w:cs="Calibri"/>
          <w:sz w:val="72"/>
          <w:szCs w:val="72"/>
        </w:rPr>
      </w:pPr>
    </w:p>
    <w:p w14:paraId="087FE624" w14:textId="4E2AA434" w:rsidR="00701DD4" w:rsidRPr="00701DD4" w:rsidRDefault="00701DD4" w:rsidP="00701DD4">
      <w:pPr>
        <w:spacing w:before="520" w:after="0" w:line="240" w:lineRule="auto"/>
        <w:ind w:left="70" w:right="-425"/>
        <w:jc w:val="both"/>
        <w:rPr>
          <w:rFonts w:ascii="Calibri" w:hAnsi="Calibri" w:cs="Calibri"/>
          <w:b/>
          <w:bCs/>
          <w:sz w:val="32"/>
          <w:szCs w:val="32"/>
        </w:rPr>
      </w:pPr>
      <w:r w:rsidRPr="00701DD4">
        <w:rPr>
          <w:rFonts w:ascii="Calibri" w:hAnsi="Calibri" w:cs="Calibri"/>
          <w:b/>
          <w:bCs/>
          <w:sz w:val="32"/>
          <w:szCs w:val="32"/>
        </w:rPr>
        <w:t>English</w:t>
      </w:r>
    </w:p>
    <w:p w14:paraId="25410BD3" w14:textId="1E5C4CCB" w:rsidR="000F2F5C" w:rsidRDefault="00EE0AEA" w:rsidP="00701DD4">
      <w:pPr>
        <w:spacing w:before="520" w:after="0" w:line="240" w:lineRule="auto"/>
        <w:ind w:left="70" w:right="-425"/>
        <w:jc w:val="both"/>
        <w:rPr>
          <w:rFonts w:ascii="Calibri" w:hAnsi="Calibri" w:cs="Calibri"/>
          <w:sz w:val="32"/>
          <w:szCs w:val="32"/>
        </w:rPr>
      </w:pPr>
      <w:r>
        <w:rPr>
          <w:rFonts w:ascii="Calibri" w:hAnsi="Calibri" w:cs="Calibri"/>
          <w:sz w:val="32"/>
          <w:szCs w:val="32"/>
        </w:rPr>
        <w:t xml:space="preserve">This tool was developed to enable control of </w:t>
      </w:r>
      <w:proofErr w:type="spellStart"/>
      <w:r>
        <w:rPr>
          <w:rFonts w:ascii="Calibri" w:hAnsi="Calibri" w:cs="Calibri"/>
          <w:sz w:val="32"/>
          <w:szCs w:val="32"/>
        </w:rPr>
        <w:t>Cleware</w:t>
      </w:r>
      <w:proofErr w:type="spellEnd"/>
      <w:r>
        <w:rPr>
          <w:rFonts w:ascii="Calibri" w:hAnsi="Calibri" w:cs="Calibri"/>
          <w:sz w:val="32"/>
          <w:szCs w:val="32"/>
        </w:rPr>
        <w:t xml:space="preserve"> USB switches over network. The tool consists of a server program and a client program.</w:t>
      </w:r>
    </w:p>
    <w:p w14:paraId="31788249" w14:textId="4C193439" w:rsidR="00846AF3" w:rsidRDefault="00EE0AEA" w:rsidP="00701DD4">
      <w:pPr>
        <w:spacing w:before="520" w:after="0" w:line="240" w:lineRule="auto"/>
        <w:ind w:left="70" w:right="-425"/>
        <w:jc w:val="both"/>
        <w:rPr>
          <w:rFonts w:ascii="Calibri" w:hAnsi="Calibri" w:cs="Calibri"/>
          <w:sz w:val="32"/>
          <w:szCs w:val="32"/>
        </w:rPr>
      </w:pPr>
      <w:r>
        <w:rPr>
          <w:rFonts w:ascii="Calibri" w:hAnsi="Calibri" w:cs="Calibri"/>
          <w:sz w:val="32"/>
          <w:szCs w:val="32"/>
        </w:rPr>
        <w:t xml:space="preserve">The server program is executed on a PC, which will serve as central control unit for all the switches in the network. The server program is launched using the executable “ClewareUSBServer.exe”. A command line window is then </w:t>
      </w:r>
      <w:proofErr w:type="gramStart"/>
      <w:r>
        <w:rPr>
          <w:rFonts w:ascii="Calibri" w:hAnsi="Calibri" w:cs="Calibri"/>
          <w:sz w:val="32"/>
          <w:szCs w:val="32"/>
        </w:rPr>
        <w:t>launched, and</w:t>
      </w:r>
      <w:proofErr w:type="gramEnd"/>
      <w:r>
        <w:rPr>
          <w:rFonts w:ascii="Calibri" w:hAnsi="Calibri" w:cs="Calibri"/>
          <w:sz w:val="32"/>
          <w:szCs w:val="32"/>
        </w:rPr>
        <w:t xml:space="preserve"> can be used to control the switches in the network. For convenience, a simple web interface can be accessed by entering the network (or IP) address of the server (e.g. </w:t>
      </w:r>
      <w:r w:rsidRPr="00EE0AEA">
        <w:rPr>
          <w:rFonts w:ascii="Calibri" w:hAnsi="Calibri" w:cs="Calibri"/>
          <w:sz w:val="32"/>
          <w:szCs w:val="32"/>
        </w:rPr>
        <w:t>'EH39M31C.ad005.onehc.net' o</w:t>
      </w:r>
      <w:r>
        <w:rPr>
          <w:rFonts w:ascii="Calibri" w:hAnsi="Calibri" w:cs="Calibri"/>
          <w:sz w:val="32"/>
          <w:szCs w:val="32"/>
        </w:rPr>
        <w:t>r</w:t>
      </w:r>
      <w:r w:rsidRPr="00EE0AEA">
        <w:rPr>
          <w:rFonts w:ascii="Calibri" w:hAnsi="Calibri" w:cs="Calibri"/>
          <w:sz w:val="32"/>
          <w:szCs w:val="32"/>
        </w:rPr>
        <w:t xml:space="preserve"> '127.0.0.1'</w:t>
      </w:r>
      <w:r>
        <w:rPr>
          <w:rFonts w:ascii="Calibri" w:hAnsi="Calibri" w:cs="Calibri"/>
          <w:sz w:val="32"/>
          <w:szCs w:val="32"/>
        </w:rPr>
        <w:t xml:space="preserve">) followed by </w:t>
      </w:r>
      <w:proofErr w:type="gramStart"/>
      <w:r>
        <w:rPr>
          <w:rFonts w:ascii="Calibri" w:hAnsi="Calibri" w:cs="Calibri"/>
          <w:sz w:val="32"/>
          <w:szCs w:val="32"/>
        </w:rPr>
        <w:t>the port</w:t>
      </w:r>
      <w:proofErr w:type="gramEnd"/>
      <w:r>
        <w:rPr>
          <w:rFonts w:ascii="Calibri" w:hAnsi="Calibri" w:cs="Calibri"/>
          <w:sz w:val="32"/>
          <w:szCs w:val="32"/>
        </w:rPr>
        <w:t xml:space="preserve"> 8080 in a browser search bar. This would look like this: </w:t>
      </w:r>
      <w:r w:rsidRPr="00EE0AEA">
        <w:rPr>
          <w:rFonts w:ascii="Calibri" w:hAnsi="Calibri" w:cs="Calibri"/>
          <w:color w:val="0070C0"/>
          <w:sz w:val="32"/>
          <w:szCs w:val="32"/>
        </w:rPr>
        <w:t>EH39M31C.ad005.onehc.net</w:t>
      </w:r>
      <w:r w:rsidRPr="00EE0AEA">
        <w:rPr>
          <w:rFonts w:ascii="Calibri" w:hAnsi="Calibri" w:cs="Calibri"/>
          <w:color w:val="0070C0"/>
          <w:sz w:val="32"/>
          <w:szCs w:val="32"/>
        </w:rPr>
        <w:t>:8080</w:t>
      </w:r>
      <w:r>
        <w:rPr>
          <w:rFonts w:ascii="Calibri" w:hAnsi="Calibri" w:cs="Calibri"/>
          <w:sz w:val="32"/>
          <w:szCs w:val="32"/>
        </w:rPr>
        <w:t xml:space="preserve">. This works only if the </w:t>
      </w:r>
      <w:r>
        <w:rPr>
          <w:rFonts w:ascii="Calibri" w:hAnsi="Calibri" w:cs="Calibri"/>
          <w:sz w:val="32"/>
          <w:szCs w:val="32"/>
        </w:rPr>
        <w:t>“ClewareUSBServer.exe”</w:t>
      </w:r>
      <w:r>
        <w:rPr>
          <w:rFonts w:ascii="Calibri" w:hAnsi="Calibri" w:cs="Calibri"/>
          <w:sz w:val="32"/>
          <w:szCs w:val="32"/>
        </w:rPr>
        <w:t xml:space="preserve"> program is running.</w:t>
      </w:r>
      <w:r w:rsidR="000F2F5C">
        <w:rPr>
          <w:rFonts w:ascii="Calibri" w:hAnsi="Calibri" w:cs="Calibri"/>
          <w:sz w:val="32"/>
          <w:szCs w:val="32"/>
        </w:rPr>
        <w:t xml:space="preserve"> The server can access and control all switches in the network using commands in the command line program or using the web interface. The commands of the command line </w:t>
      </w:r>
      <w:r w:rsidR="00701DD4">
        <w:rPr>
          <w:rFonts w:ascii="Calibri" w:hAnsi="Calibri" w:cs="Calibri"/>
          <w:sz w:val="32"/>
          <w:szCs w:val="32"/>
        </w:rPr>
        <w:t>c</w:t>
      </w:r>
      <w:r w:rsidR="000F2F5C">
        <w:rPr>
          <w:rFonts w:ascii="Calibri" w:hAnsi="Calibri" w:cs="Calibri"/>
          <w:sz w:val="32"/>
          <w:szCs w:val="32"/>
        </w:rPr>
        <w:t>an be displayed by typing “help”.</w:t>
      </w:r>
    </w:p>
    <w:p w14:paraId="0C65042D" w14:textId="0DFE1AFF" w:rsidR="000F2F5C" w:rsidRDefault="000F2F5C" w:rsidP="00701DD4">
      <w:pPr>
        <w:spacing w:before="520" w:after="0" w:line="240" w:lineRule="auto"/>
        <w:ind w:left="70" w:right="-425"/>
        <w:jc w:val="both"/>
        <w:rPr>
          <w:rFonts w:ascii="Calibri" w:hAnsi="Calibri" w:cs="Calibri"/>
          <w:sz w:val="32"/>
          <w:szCs w:val="32"/>
        </w:rPr>
      </w:pPr>
      <w:r>
        <w:rPr>
          <w:rFonts w:ascii="Calibri" w:hAnsi="Calibri" w:cs="Calibri"/>
          <w:sz w:val="32"/>
          <w:szCs w:val="32"/>
        </w:rPr>
        <w:t xml:space="preserve">The client program is executed on all computers to which USB switches are connected, and that are in the same network as the server. The client program connects to the server and communicates the states of all switches connected to a client. The client program is launched </w:t>
      </w:r>
      <w:r>
        <w:rPr>
          <w:rFonts w:ascii="Calibri" w:hAnsi="Calibri" w:cs="Calibri"/>
          <w:sz w:val="32"/>
          <w:szCs w:val="32"/>
        </w:rPr>
        <w:t>from the client itself</w:t>
      </w:r>
      <w:r>
        <w:rPr>
          <w:rFonts w:ascii="Calibri" w:hAnsi="Calibri" w:cs="Calibri"/>
          <w:sz w:val="32"/>
          <w:szCs w:val="32"/>
        </w:rPr>
        <w:t xml:space="preserve"> through the </w:t>
      </w:r>
      <w:r>
        <w:rPr>
          <w:rFonts w:ascii="Calibri" w:hAnsi="Calibri" w:cs="Calibri"/>
          <w:sz w:val="32"/>
          <w:szCs w:val="32"/>
        </w:rPr>
        <w:t>“ClewareUSB</w:t>
      </w:r>
      <w:r>
        <w:rPr>
          <w:rFonts w:ascii="Calibri" w:hAnsi="Calibri" w:cs="Calibri"/>
          <w:sz w:val="32"/>
          <w:szCs w:val="32"/>
        </w:rPr>
        <w:t>Client</w:t>
      </w:r>
      <w:r>
        <w:rPr>
          <w:rFonts w:ascii="Calibri" w:hAnsi="Calibri" w:cs="Calibri"/>
          <w:sz w:val="32"/>
          <w:szCs w:val="32"/>
        </w:rPr>
        <w:t>.exe”</w:t>
      </w:r>
      <w:r>
        <w:rPr>
          <w:rFonts w:ascii="Calibri" w:hAnsi="Calibri" w:cs="Calibri"/>
          <w:sz w:val="32"/>
          <w:szCs w:val="32"/>
        </w:rPr>
        <w:t xml:space="preserve"> executable. Connection is established with the server if the window says “</w:t>
      </w:r>
      <w:r w:rsidRPr="000F2F5C">
        <w:rPr>
          <w:rFonts w:ascii="Calibri" w:hAnsi="Calibri" w:cs="Calibri"/>
          <w:sz w:val="32"/>
          <w:szCs w:val="32"/>
        </w:rPr>
        <w:t>[CLIENT] Connected. Waiting for commands...</w:t>
      </w:r>
      <w:r>
        <w:rPr>
          <w:rFonts w:ascii="Calibri" w:hAnsi="Calibri" w:cs="Calibri"/>
          <w:sz w:val="32"/>
          <w:szCs w:val="32"/>
        </w:rPr>
        <w:t>”. The program should be kept running for communication with the server.</w:t>
      </w:r>
    </w:p>
    <w:p w14:paraId="48141746" w14:textId="0711FDFB" w:rsidR="00EE0AEA" w:rsidRPr="00EE0AEA" w:rsidRDefault="00EE0AEA" w:rsidP="00E32E79">
      <w:pPr>
        <w:spacing w:before="520" w:after="0" w:line="240" w:lineRule="auto"/>
        <w:ind w:left="70" w:right="-425"/>
        <w:rPr>
          <w:rFonts w:ascii="Calibri" w:hAnsi="Calibri" w:cs="Calibri"/>
          <w:sz w:val="32"/>
          <w:szCs w:val="32"/>
        </w:rPr>
      </w:pPr>
      <w:r>
        <w:rPr>
          <w:rFonts w:ascii="Calibri" w:hAnsi="Calibri" w:cs="Calibri"/>
          <w:sz w:val="32"/>
          <w:szCs w:val="32"/>
        </w:rPr>
        <w:lastRenderedPageBreak/>
        <w:t xml:space="preserve">The program is implemented using Python and the API provided by </w:t>
      </w:r>
      <w:proofErr w:type="spellStart"/>
      <w:r>
        <w:rPr>
          <w:rFonts w:ascii="Calibri" w:hAnsi="Calibri" w:cs="Calibri"/>
          <w:sz w:val="32"/>
          <w:szCs w:val="32"/>
        </w:rPr>
        <w:t>Cleware</w:t>
      </w:r>
      <w:proofErr w:type="spellEnd"/>
      <w:r>
        <w:rPr>
          <w:rFonts w:ascii="Calibri" w:hAnsi="Calibri" w:cs="Calibri"/>
          <w:sz w:val="32"/>
          <w:szCs w:val="32"/>
        </w:rPr>
        <w:t xml:space="preserve">. The </w:t>
      </w:r>
      <w:r w:rsidR="000F2F5C">
        <w:rPr>
          <w:rFonts w:ascii="Calibri" w:hAnsi="Calibri" w:cs="Calibri"/>
          <w:sz w:val="32"/>
          <w:szCs w:val="32"/>
        </w:rPr>
        <w:t xml:space="preserve">python </w:t>
      </w:r>
      <w:r>
        <w:rPr>
          <w:rFonts w:ascii="Calibri" w:hAnsi="Calibri" w:cs="Calibri"/>
          <w:sz w:val="32"/>
          <w:szCs w:val="32"/>
        </w:rPr>
        <w:t>script</w:t>
      </w:r>
      <w:r w:rsidR="000F2F5C">
        <w:rPr>
          <w:rFonts w:ascii="Calibri" w:hAnsi="Calibri" w:cs="Calibri"/>
          <w:sz w:val="32"/>
          <w:szCs w:val="32"/>
        </w:rPr>
        <w:t xml:space="preserve"> used for the server program is “</w:t>
      </w:r>
      <w:r w:rsidR="000F2F5C" w:rsidRPr="000F2F5C">
        <w:rPr>
          <w:rFonts w:ascii="Calibri" w:hAnsi="Calibri" w:cs="Calibri"/>
          <w:sz w:val="32"/>
          <w:szCs w:val="32"/>
        </w:rPr>
        <w:t>ClewareUSBServer.py</w:t>
      </w:r>
      <w:r w:rsidR="000F2F5C">
        <w:rPr>
          <w:rFonts w:ascii="Calibri" w:hAnsi="Calibri" w:cs="Calibri"/>
          <w:sz w:val="32"/>
          <w:szCs w:val="32"/>
        </w:rPr>
        <w:t xml:space="preserve">”. </w:t>
      </w:r>
      <w:r w:rsidR="00701DD4">
        <w:rPr>
          <w:rFonts w:ascii="Calibri" w:hAnsi="Calibri" w:cs="Calibri"/>
          <w:sz w:val="32"/>
          <w:szCs w:val="32"/>
        </w:rPr>
        <w:t xml:space="preserve">The most notable components are: </w:t>
      </w:r>
    </w:p>
    <w:sectPr w:rsidR="00EE0AEA" w:rsidRPr="00EE0AEA" w:rsidSect="006A2B15">
      <w:headerReference w:type="default" r:id="rId12"/>
      <w:type w:val="continuous"/>
      <w:pgSz w:w="11906" w:h="16838" w:code="9"/>
      <w:pgMar w:top="1361" w:right="1274" w:bottom="107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8EC25" w14:textId="77777777" w:rsidR="007E254F" w:rsidRPr="00F93B30" w:rsidRDefault="007E254F" w:rsidP="00B11DAB">
      <w:pPr>
        <w:spacing w:after="0" w:line="240" w:lineRule="auto"/>
      </w:pPr>
      <w:r w:rsidRPr="00F93B30">
        <w:separator/>
      </w:r>
    </w:p>
  </w:endnote>
  <w:endnote w:type="continuationSeparator" w:id="0">
    <w:p w14:paraId="0CC25146" w14:textId="77777777" w:rsidR="007E254F" w:rsidRPr="00F93B30" w:rsidRDefault="007E254F" w:rsidP="00B11DAB">
      <w:pPr>
        <w:spacing w:after="0" w:line="240" w:lineRule="auto"/>
      </w:pPr>
      <w:r w:rsidRPr="00F93B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emens Sans">
    <w:altName w:val="Calibri"/>
    <w:charset w:val="00"/>
    <w:family w:val="auto"/>
    <w:pitch w:val="variable"/>
    <w:sig w:usb0="A00002FF" w:usb1="0000207B" w:usb2="00000000" w:usb3="00000000" w:csb0="0000019F" w:csb1="00000000"/>
  </w:font>
  <w:font w:name="Siemens Sans Roman">
    <w:altName w:val="Calibri"/>
    <w:charset w:val="00"/>
    <w:family w:val="auto"/>
    <w:pitch w:val="variable"/>
    <w:sig w:usb0="A00002FF" w:usb1="0000207B" w:usb2="00000000" w:usb3="00000000" w:csb0="0000019F" w:csb1="00000000"/>
  </w:font>
  <w:font w:name="SH-Bree-Headline">
    <w:altName w:val="Calibri"/>
    <w:charset w:val="00"/>
    <w:family w:val="auto"/>
    <w:pitch w:val="variable"/>
    <w:sig w:usb0="A000007F" w:usb1="1000205F" w:usb2="00000000" w:usb3="00000000" w:csb0="00000093"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emens Sans Black">
    <w:altName w:val="Calibri"/>
    <w:charset w:val="00"/>
    <w:family w:val="auto"/>
    <w:pitch w:val="variable"/>
    <w:sig w:usb0="A00002FF" w:usb1="0000207B"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72E30" w14:textId="77777777" w:rsidR="007E254F" w:rsidRPr="00F93B30" w:rsidRDefault="007E254F" w:rsidP="00B11DAB">
      <w:pPr>
        <w:spacing w:after="0" w:line="240" w:lineRule="auto"/>
      </w:pPr>
      <w:r w:rsidRPr="00F93B30">
        <w:separator/>
      </w:r>
    </w:p>
  </w:footnote>
  <w:footnote w:type="continuationSeparator" w:id="0">
    <w:p w14:paraId="393DD9E9" w14:textId="77777777" w:rsidR="007E254F" w:rsidRPr="00F93B30" w:rsidRDefault="007E254F" w:rsidP="00B11DAB">
      <w:pPr>
        <w:spacing w:after="0" w:line="240" w:lineRule="auto"/>
      </w:pPr>
      <w:r w:rsidRPr="00F93B3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83BD" w14:textId="77777777" w:rsidR="004C6861" w:rsidRDefault="004C6861" w:rsidP="006A2B15">
    <w:pPr>
      <w:pStyle w:val="Header"/>
      <w:spacing w:after="0"/>
    </w:pPr>
  </w:p>
  <w:p w14:paraId="00B6B44B" w14:textId="77777777" w:rsidR="004C6861" w:rsidRDefault="004C6861" w:rsidP="006A2B15">
    <w:pPr>
      <w:pStyle w:val="Header"/>
      <w:spacing w:after="0"/>
    </w:pPr>
  </w:p>
  <w:p w14:paraId="7C2F516C" w14:textId="77777777" w:rsidR="004C6861" w:rsidRPr="00F93B30" w:rsidRDefault="004C6861" w:rsidP="006A2B15">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122C0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12D7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6CA3D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9E13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7C6E81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83C1B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A2CE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062BA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24406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FE8"/>
    <w:lvl w:ilvl="0">
      <w:start w:val="1"/>
      <w:numFmt w:val="bullet"/>
      <w:lvlText w:val=""/>
      <w:lvlJc w:val="left"/>
      <w:pPr>
        <w:tabs>
          <w:tab w:val="num" w:pos="360"/>
        </w:tabs>
        <w:ind w:left="360" w:hanging="360"/>
      </w:pPr>
      <w:rPr>
        <w:rFonts w:ascii="Symbol" w:hAnsi="Symbol" w:hint="default"/>
      </w:rPr>
    </w:lvl>
  </w:abstractNum>
  <w:num w:numId="1" w16cid:durableId="1238398351">
    <w:abstractNumId w:val="0"/>
  </w:num>
  <w:num w:numId="2" w16cid:durableId="103692876">
    <w:abstractNumId w:val="1"/>
  </w:num>
  <w:num w:numId="3" w16cid:durableId="1889224514">
    <w:abstractNumId w:val="2"/>
  </w:num>
  <w:num w:numId="4" w16cid:durableId="523250119">
    <w:abstractNumId w:val="3"/>
  </w:num>
  <w:num w:numId="5" w16cid:durableId="1250457458">
    <w:abstractNumId w:val="8"/>
  </w:num>
  <w:num w:numId="6" w16cid:durableId="1459683662">
    <w:abstractNumId w:val="4"/>
  </w:num>
  <w:num w:numId="7" w16cid:durableId="388529480">
    <w:abstractNumId w:val="5"/>
  </w:num>
  <w:num w:numId="8" w16cid:durableId="873615018">
    <w:abstractNumId w:val="6"/>
  </w:num>
  <w:num w:numId="9" w16cid:durableId="3243362">
    <w:abstractNumId w:val="7"/>
  </w:num>
  <w:num w:numId="10" w16cid:durableId="16051091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29"/>
    <w:rsid w:val="000007C6"/>
    <w:rsid w:val="00003C9D"/>
    <w:rsid w:val="000044A8"/>
    <w:rsid w:val="000072AD"/>
    <w:rsid w:val="00014B04"/>
    <w:rsid w:val="0002638A"/>
    <w:rsid w:val="00027587"/>
    <w:rsid w:val="00030AE2"/>
    <w:rsid w:val="00030D7E"/>
    <w:rsid w:val="000314B4"/>
    <w:rsid w:val="0004302E"/>
    <w:rsid w:val="0006581E"/>
    <w:rsid w:val="00072CB3"/>
    <w:rsid w:val="000744D5"/>
    <w:rsid w:val="000A3979"/>
    <w:rsid w:val="000A5A1D"/>
    <w:rsid w:val="000A6567"/>
    <w:rsid w:val="000C2F13"/>
    <w:rsid w:val="000C627B"/>
    <w:rsid w:val="000D7022"/>
    <w:rsid w:val="000E2FA3"/>
    <w:rsid w:val="000E6C2E"/>
    <w:rsid w:val="000F2F5C"/>
    <w:rsid w:val="000F4478"/>
    <w:rsid w:val="001048AE"/>
    <w:rsid w:val="0011293A"/>
    <w:rsid w:val="001132B1"/>
    <w:rsid w:val="00115DDC"/>
    <w:rsid w:val="00116609"/>
    <w:rsid w:val="00117B9A"/>
    <w:rsid w:val="00121AB4"/>
    <w:rsid w:val="001230E4"/>
    <w:rsid w:val="001364D7"/>
    <w:rsid w:val="0014119D"/>
    <w:rsid w:val="00153669"/>
    <w:rsid w:val="00161EF4"/>
    <w:rsid w:val="00174358"/>
    <w:rsid w:val="00174DC4"/>
    <w:rsid w:val="00177930"/>
    <w:rsid w:val="00182BEE"/>
    <w:rsid w:val="00191328"/>
    <w:rsid w:val="00195051"/>
    <w:rsid w:val="001B1636"/>
    <w:rsid w:val="001C1594"/>
    <w:rsid w:val="001C6772"/>
    <w:rsid w:val="001C6A96"/>
    <w:rsid w:val="001D4B18"/>
    <w:rsid w:val="001E12D2"/>
    <w:rsid w:val="00201BD6"/>
    <w:rsid w:val="0020720E"/>
    <w:rsid w:val="00217886"/>
    <w:rsid w:val="00224B93"/>
    <w:rsid w:val="002307B3"/>
    <w:rsid w:val="00230C06"/>
    <w:rsid w:val="0024120D"/>
    <w:rsid w:val="0024432E"/>
    <w:rsid w:val="00245AE9"/>
    <w:rsid w:val="00252AEA"/>
    <w:rsid w:val="00255694"/>
    <w:rsid w:val="002575F6"/>
    <w:rsid w:val="002609DF"/>
    <w:rsid w:val="00264AFB"/>
    <w:rsid w:val="00272398"/>
    <w:rsid w:val="0028266A"/>
    <w:rsid w:val="002838A6"/>
    <w:rsid w:val="00287EB4"/>
    <w:rsid w:val="002903ED"/>
    <w:rsid w:val="00293EA6"/>
    <w:rsid w:val="002A162D"/>
    <w:rsid w:val="002A6BC8"/>
    <w:rsid w:val="002B1499"/>
    <w:rsid w:val="002B3436"/>
    <w:rsid w:val="002B4216"/>
    <w:rsid w:val="002C74FB"/>
    <w:rsid w:val="002D4CFD"/>
    <w:rsid w:val="002F2B94"/>
    <w:rsid w:val="003031BC"/>
    <w:rsid w:val="00311CD9"/>
    <w:rsid w:val="00314AA0"/>
    <w:rsid w:val="00332D42"/>
    <w:rsid w:val="0034438C"/>
    <w:rsid w:val="0034543C"/>
    <w:rsid w:val="00355F6C"/>
    <w:rsid w:val="0035623C"/>
    <w:rsid w:val="003600BE"/>
    <w:rsid w:val="003733E8"/>
    <w:rsid w:val="00373FA1"/>
    <w:rsid w:val="00380D4E"/>
    <w:rsid w:val="00392637"/>
    <w:rsid w:val="0039360F"/>
    <w:rsid w:val="003B021D"/>
    <w:rsid w:val="003B2469"/>
    <w:rsid w:val="003C4096"/>
    <w:rsid w:val="003C40ED"/>
    <w:rsid w:val="003C5953"/>
    <w:rsid w:val="003D1D57"/>
    <w:rsid w:val="003D4C29"/>
    <w:rsid w:val="003D7DAE"/>
    <w:rsid w:val="003E04B1"/>
    <w:rsid w:val="003E3421"/>
    <w:rsid w:val="003F195C"/>
    <w:rsid w:val="00415E64"/>
    <w:rsid w:val="00424537"/>
    <w:rsid w:val="0043035E"/>
    <w:rsid w:val="00445623"/>
    <w:rsid w:val="00447DC8"/>
    <w:rsid w:val="00452B68"/>
    <w:rsid w:val="004540FE"/>
    <w:rsid w:val="004637BF"/>
    <w:rsid w:val="004641AA"/>
    <w:rsid w:val="004839F6"/>
    <w:rsid w:val="00493063"/>
    <w:rsid w:val="004931C9"/>
    <w:rsid w:val="00493AC9"/>
    <w:rsid w:val="00493D9B"/>
    <w:rsid w:val="00496008"/>
    <w:rsid w:val="004A279C"/>
    <w:rsid w:val="004B26DA"/>
    <w:rsid w:val="004B7C8E"/>
    <w:rsid w:val="004C1516"/>
    <w:rsid w:val="004C6861"/>
    <w:rsid w:val="004D3AD0"/>
    <w:rsid w:val="004E049B"/>
    <w:rsid w:val="004F3722"/>
    <w:rsid w:val="00503E3D"/>
    <w:rsid w:val="005062EE"/>
    <w:rsid w:val="0051038B"/>
    <w:rsid w:val="00513F86"/>
    <w:rsid w:val="00535EA3"/>
    <w:rsid w:val="005510BB"/>
    <w:rsid w:val="005569B2"/>
    <w:rsid w:val="00570757"/>
    <w:rsid w:val="00571550"/>
    <w:rsid w:val="0057263B"/>
    <w:rsid w:val="00572FC3"/>
    <w:rsid w:val="005838BC"/>
    <w:rsid w:val="00586DD9"/>
    <w:rsid w:val="0059481F"/>
    <w:rsid w:val="00595CF6"/>
    <w:rsid w:val="005A1A79"/>
    <w:rsid w:val="005A38EA"/>
    <w:rsid w:val="005B2E9E"/>
    <w:rsid w:val="005B3E9F"/>
    <w:rsid w:val="005D1358"/>
    <w:rsid w:val="005D2ECF"/>
    <w:rsid w:val="005E3A20"/>
    <w:rsid w:val="005E60E3"/>
    <w:rsid w:val="005E6E21"/>
    <w:rsid w:val="005F5812"/>
    <w:rsid w:val="005F6531"/>
    <w:rsid w:val="00606AEF"/>
    <w:rsid w:val="00607C8D"/>
    <w:rsid w:val="00617303"/>
    <w:rsid w:val="006219EF"/>
    <w:rsid w:val="00621DA3"/>
    <w:rsid w:val="00624CDB"/>
    <w:rsid w:val="00630387"/>
    <w:rsid w:val="006341FC"/>
    <w:rsid w:val="00641B25"/>
    <w:rsid w:val="006612EA"/>
    <w:rsid w:val="00664EE0"/>
    <w:rsid w:val="00667952"/>
    <w:rsid w:val="006741C0"/>
    <w:rsid w:val="00690AE3"/>
    <w:rsid w:val="00692438"/>
    <w:rsid w:val="006A2B15"/>
    <w:rsid w:val="006B0374"/>
    <w:rsid w:val="006B2B6E"/>
    <w:rsid w:val="006B2C90"/>
    <w:rsid w:val="006C61DA"/>
    <w:rsid w:val="006D5F0F"/>
    <w:rsid w:val="006E266D"/>
    <w:rsid w:val="006E6F92"/>
    <w:rsid w:val="006F770A"/>
    <w:rsid w:val="006F7F7C"/>
    <w:rsid w:val="00701DD4"/>
    <w:rsid w:val="0070551D"/>
    <w:rsid w:val="00724058"/>
    <w:rsid w:val="00724FAC"/>
    <w:rsid w:val="00730D08"/>
    <w:rsid w:val="00735757"/>
    <w:rsid w:val="00735F18"/>
    <w:rsid w:val="00740EF4"/>
    <w:rsid w:val="00741444"/>
    <w:rsid w:val="00745312"/>
    <w:rsid w:val="00746DC5"/>
    <w:rsid w:val="0075096B"/>
    <w:rsid w:val="0075446D"/>
    <w:rsid w:val="00760CC3"/>
    <w:rsid w:val="00763751"/>
    <w:rsid w:val="00764750"/>
    <w:rsid w:val="00782B75"/>
    <w:rsid w:val="0079518D"/>
    <w:rsid w:val="007952F0"/>
    <w:rsid w:val="007953DD"/>
    <w:rsid w:val="00796F5D"/>
    <w:rsid w:val="007A4E25"/>
    <w:rsid w:val="007B1737"/>
    <w:rsid w:val="007B219D"/>
    <w:rsid w:val="007C061B"/>
    <w:rsid w:val="007C0873"/>
    <w:rsid w:val="007C3C77"/>
    <w:rsid w:val="007D5078"/>
    <w:rsid w:val="007E254F"/>
    <w:rsid w:val="007E6324"/>
    <w:rsid w:val="007F1834"/>
    <w:rsid w:val="007F19ED"/>
    <w:rsid w:val="0080788F"/>
    <w:rsid w:val="00811418"/>
    <w:rsid w:val="008156E3"/>
    <w:rsid w:val="00817AA2"/>
    <w:rsid w:val="008242C7"/>
    <w:rsid w:val="00831D71"/>
    <w:rsid w:val="008339BC"/>
    <w:rsid w:val="008411DD"/>
    <w:rsid w:val="00846AF3"/>
    <w:rsid w:val="008574F4"/>
    <w:rsid w:val="00857BDF"/>
    <w:rsid w:val="00860ED8"/>
    <w:rsid w:val="008648AB"/>
    <w:rsid w:val="008672F3"/>
    <w:rsid w:val="00881C35"/>
    <w:rsid w:val="00881F9A"/>
    <w:rsid w:val="008828C1"/>
    <w:rsid w:val="00886BC9"/>
    <w:rsid w:val="008A1FA3"/>
    <w:rsid w:val="008A6A3D"/>
    <w:rsid w:val="008B1BA8"/>
    <w:rsid w:val="008B53C6"/>
    <w:rsid w:val="008B77FB"/>
    <w:rsid w:val="008C536F"/>
    <w:rsid w:val="008D24A5"/>
    <w:rsid w:val="008D3BAA"/>
    <w:rsid w:val="008D4077"/>
    <w:rsid w:val="008F2273"/>
    <w:rsid w:val="009108C1"/>
    <w:rsid w:val="00925098"/>
    <w:rsid w:val="00930E0E"/>
    <w:rsid w:val="00937C76"/>
    <w:rsid w:val="00940E8D"/>
    <w:rsid w:val="0095296F"/>
    <w:rsid w:val="00953D6F"/>
    <w:rsid w:val="00954BA2"/>
    <w:rsid w:val="00970273"/>
    <w:rsid w:val="00975C33"/>
    <w:rsid w:val="00975DEE"/>
    <w:rsid w:val="00985E11"/>
    <w:rsid w:val="00992136"/>
    <w:rsid w:val="00993E7C"/>
    <w:rsid w:val="009A43C7"/>
    <w:rsid w:val="009A788C"/>
    <w:rsid w:val="009B02C3"/>
    <w:rsid w:val="009B29F4"/>
    <w:rsid w:val="009B7329"/>
    <w:rsid w:val="009B7EB2"/>
    <w:rsid w:val="009C5C8F"/>
    <w:rsid w:val="009E22A5"/>
    <w:rsid w:val="009E600E"/>
    <w:rsid w:val="00A108B9"/>
    <w:rsid w:val="00A10F4F"/>
    <w:rsid w:val="00A17CD7"/>
    <w:rsid w:val="00A27231"/>
    <w:rsid w:val="00A536FB"/>
    <w:rsid w:val="00A544F1"/>
    <w:rsid w:val="00A607BD"/>
    <w:rsid w:val="00A63AEA"/>
    <w:rsid w:val="00A66EDC"/>
    <w:rsid w:val="00A67F95"/>
    <w:rsid w:val="00A915A9"/>
    <w:rsid w:val="00AA0B88"/>
    <w:rsid w:val="00AB5C0A"/>
    <w:rsid w:val="00AC2E37"/>
    <w:rsid w:val="00AC457C"/>
    <w:rsid w:val="00AC65EF"/>
    <w:rsid w:val="00AD05CF"/>
    <w:rsid w:val="00AD6828"/>
    <w:rsid w:val="00AE5671"/>
    <w:rsid w:val="00B015A8"/>
    <w:rsid w:val="00B06117"/>
    <w:rsid w:val="00B10C8E"/>
    <w:rsid w:val="00B11DAB"/>
    <w:rsid w:val="00B12480"/>
    <w:rsid w:val="00B20734"/>
    <w:rsid w:val="00B253F0"/>
    <w:rsid w:val="00B3322A"/>
    <w:rsid w:val="00B35FC1"/>
    <w:rsid w:val="00B36F71"/>
    <w:rsid w:val="00B4005A"/>
    <w:rsid w:val="00B624C9"/>
    <w:rsid w:val="00B64765"/>
    <w:rsid w:val="00B66D5E"/>
    <w:rsid w:val="00B67825"/>
    <w:rsid w:val="00B71026"/>
    <w:rsid w:val="00B719ED"/>
    <w:rsid w:val="00B74057"/>
    <w:rsid w:val="00B8237F"/>
    <w:rsid w:val="00B86350"/>
    <w:rsid w:val="00B92069"/>
    <w:rsid w:val="00BA67D6"/>
    <w:rsid w:val="00BB00BA"/>
    <w:rsid w:val="00BB52EA"/>
    <w:rsid w:val="00BB66AC"/>
    <w:rsid w:val="00BC2756"/>
    <w:rsid w:val="00BC2793"/>
    <w:rsid w:val="00BC3DA5"/>
    <w:rsid w:val="00BC50D0"/>
    <w:rsid w:val="00BD70EE"/>
    <w:rsid w:val="00BD7DC1"/>
    <w:rsid w:val="00BE4D0E"/>
    <w:rsid w:val="00BE70B8"/>
    <w:rsid w:val="00C046BE"/>
    <w:rsid w:val="00C140FF"/>
    <w:rsid w:val="00C27519"/>
    <w:rsid w:val="00C307D6"/>
    <w:rsid w:val="00C33DDB"/>
    <w:rsid w:val="00C34E85"/>
    <w:rsid w:val="00C4347B"/>
    <w:rsid w:val="00C44DA1"/>
    <w:rsid w:val="00C53D6B"/>
    <w:rsid w:val="00C86D35"/>
    <w:rsid w:val="00C8766F"/>
    <w:rsid w:val="00C90DD2"/>
    <w:rsid w:val="00C91930"/>
    <w:rsid w:val="00C95B08"/>
    <w:rsid w:val="00CA3E55"/>
    <w:rsid w:val="00CA51B0"/>
    <w:rsid w:val="00CA6D1E"/>
    <w:rsid w:val="00CB0044"/>
    <w:rsid w:val="00CB3905"/>
    <w:rsid w:val="00CD0365"/>
    <w:rsid w:val="00CE2860"/>
    <w:rsid w:val="00CE33B5"/>
    <w:rsid w:val="00D00CA2"/>
    <w:rsid w:val="00D066C7"/>
    <w:rsid w:val="00D10364"/>
    <w:rsid w:val="00D25173"/>
    <w:rsid w:val="00D31F11"/>
    <w:rsid w:val="00D40712"/>
    <w:rsid w:val="00D438C3"/>
    <w:rsid w:val="00D43EC2"/>
    <w:rsid w:val="00D448DB"/>
    <w:rsid w:val="00D61E56"/>
    <w:rsid w:val="00D623D5"/>
    <w:rsid w:val="00D6585F"/>
    <w:rsid w:val="00D65A1C"/>
    <w:rsid w:val="00D80135"/>
    <w:rsid w:val="00D82F5A"/>
    <w:rsid w:val="00D9782D"/>
    <w:rsid w:val="00DA061A"/>
    <w:rsid w:val="00DE0487"/>
    <w:rsid w:val="00DE1E5E"/>
    <w:rsid w:val="00DE2575"/>
    <w:rsid w:val="00DE3AAB"/>
    <w:rsid w:val="00DE72B0"/>
    <w:rsid w:val="00DF13F4"/>
    <w:rsid w:val="00DF38ED"/>
    <w:rsid w:val="00DF5C59"/>
    <w:rsid w:val="00E0071E"/>
    <w:rsid w:val="00E02E1C"/>
    <w:rsid w:val="00E13F57"/>
    <w:rsid w:val="00E144AF"/>
    <w:rsid w:val="00E32E79"/>
    <w:rsid w:val="00E55A87"/>
    <w:rsid w:val="00E57F0A"/>
    <w:rsid w:val="00E77228"/>
    <w:rsid w:val="00E92469"/>
    <w:rsid w:val="00E929F1"/>
    <w:rsid w:val="00EA0036"/>
    <w:rsid w:val="00EA68E9"/>
    <w:rsid w:val="00EC3014"/>
    <w:rsid w:val="00ED07DF"/>
    <w:rsid w:val="00ED47B5"/>
    <w:rsid w:val="00EE0AEA"/>
    <w:rsid w:val="00EE0C43"/>
    <w:rsid w:val="00EE3149"/>
    <w:rsid w:val="00EE68D4"/>
    <w:rsid w:val="00EE7FA8"/>
    <w:rsid w:val="00EF3B81"/>
    <w:rsid w:val="00F13C71"/>
    <w:rsid w:val="00F23149"/>
    <w:rsid w:val="00F33D5C"/>
    <w:rsid w:val="00F34B13"/>
    <w:rsid w:val="00F36D49"/>
    <w:rsid w:val="00F63F55"/>
    <w:rsid w:val="00F6551B"/>
    <w:rsid w:val="00F723AC"/>
    <w:rsid w:val="00F72FAD"/>
    <w:rsid w:val="00F77431"/>
    <w:rsid w:val="00F84633"/>
    <w:rsid w:val="00F8644C"/>
    <w:rsid w:val="00F877E3"/>
    <w:rsid w:val="00F90D39"/>
    <w:rsid w:val="00F93B30"/>
    <w:rsid w:val="00FA25DB"/>
    <w:rsid w:val="00FA670B"/>
    <w:rsid w:val="00FB4A70"/>
    <w:rsid w:val="00FB6052"/>
    <w:rsid w:val="00FB72AF"/>
    <w:rsid w:val="00FC494A"/>
    <w:rsid w:val="00FD18EC"/>
    <w:rsid w:val="00FE2530"/>
    <w:rsid w:val="00FE4ADC"/>
    <w:rsid w:val="00FF28DF"/>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9BE8F"/>
  <w15:docId w15:val="{505DF402-1A8A-481C-A149-6A0FEB89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3" w:lineRule="auto"/>
      </w:pPr>
    </w:pPrDefault>
  </w:docDefaults>
  <w:latentStyles w:defLockedState="0" w:defUIPriority="99" w:defSemiHidden="0" w:defUnhideWhenUsed="0" w:defQFormat="0" w:count="376">
    <w:lsdException w:name="Normal" w:uiPriority="0"/>
    <w:lsdException w:name="heading 1" w:semiHidden="1" w:uiPriority="9" w:qFormat="1"/>
    <w:lsdException w:name="heading 2" w:semiHidden="1" w:uiPriority="9"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6DC5"/>
    <w:pPr>
      <w:spacing w:after="240" w:line="240" w:lineRule="exact"/>
    </w:pPr>
    <w:rPr>
      <w:rFonts w:cs="Siemens Sans Roman"/>
      <w:color w:val="000000" w:themeColor="text1"/>
      <w:spacing w:val="3"/>
      <w:kern w:val="8"/>
      <w:sz w:val="18"/>
      <w:lang w:val="en-US"/>
    </w:rPr>
  </w:style>
  <w:style w:type="paragraph" w:styleId="Heading1">
    <w:name w:val="heading 1"/>
    <w:basedOn w:val="Normal"/>
    <w:next w:val="Normal"/>
    <w:link w:val="Heading1Char"/>
    <w:uiPriority w:val="9"/>
    <w:semiHidden/>
    <w:qFormat/>
    <w:rsid w:val="00115DDC"/>
    <w:pPr>
      <w:keepNext/>
      <w:keepLines/>
      <w:spacing w:before="240" w:after="0"/>
      <w:outlineLvl w:val="0"/>
    </w:pPr>
    <w:rPr>
      <w:rFonts w:asciiTheme="majorHAnsi" w:eastAsiaTheme="majorEastAsia" w:hAnsiTheme="majorHAnsi" w:cstheme="majorBidi"/>
      <w:color w:val="B04B01" w:themeColor="accent1" w:themeShade="BF"/>
      <w:sz w:val="32"/>
      <w:szCs w:val="32"/>
    </w:rPr>
  </w:style>
  <w:style w:type="paragraph" w:styleId="Heading2">
    <w:name w:val="heading 2"/>
    <w:basedOn w:val="Normal"/>
    <w:next w:val="Normal"/>
    <w:link w:val="Heading2Char"/>
    <w:uiPriority w:val="9"/>
    <w:semiHidden/>
    <w:qFormat/>
    <w:rsid w:val="006612EA"/>
    <w:pPr>
      <w:keepNext/>
      <w:keepLines/>
      <w:spacing w:before="200"/>
      <w:outlineLvl w:val="1"/>
    </w:pPr>
    <w:rPr>
      <w:rFonts w:ascii="Times New Roman" w:eastAsia="Times New Roman" w:hAnsi="Times New Roman" w:cs="Times New Roman"/>
      <w:b/>
      <w:bCs/>
      <w:color w:val="EC660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6612EA"/>
    <w:pPr>
      <w:spacing w:after="0" w:line="240" w:lineRule="auto"/>
    </w:pPr>
  </w:style>
  <w:style w:type="character" w:customStyle="1" w:styleId="Heading2Char">
    <w:name w:val="Heading 2 Char"/>
    <w:basedOn w:val="DefaultParagraphFont"/>
    <w:link w:val="Heading2"/>
    <w:uiPriority w:val="9"/>
    <w:semiHidden/>
    <w:rsid w:val="006612EA"/>
    <w:rPr>
      <w:rFonts w:ascii="Times New Roman" w:eastAsia="Times New Roman" w:hAnsi="Times New Roman" w:cs="Times New Roman"/>
      <w:b/>
      <w:bCs/>
      <w:color w:val="EC6602" w:themeColor="accent1"/>
      <w:sz w:val="26"/>
      <w:szCs w:val="26"/>
    </w:rPr>
  </w:style>
  <w:style w:type="paragraph" w:styleId="Header">
    <w:name w:val="header"/>
    <w:basedOn w:val="Normal"/>
    <w:link w:val="HeaderChar"/>
    <w:uiPriority w:val="99"/>
    <w:semiHidden/>
    <w:rsid w:val="00B11DAB"/>
    <w:pPr>
      <w:tabs>
        <w:tab w:val="center" w:pos="4536"/>
        <w:tab w:val="right" w:pos="9072"/>
      </w:tabs>
      <w:spacing w:line="240" w:lineRule="auto"/>
    </w:pPr>
  </w:style>
  <w:style w:type="character" w:customStyle="1" w:styleId="HeaderChar">
    <w:name w:val="Header Char"/>
    <w:basedOn w:val="DefaultParagraphFont"/>
    <w:link w:val="Header"/>
    <w:uiPriority w:val="99"/>
    <w:semiHidden/>
    <w:rsid w:val="003D7DAE"/>
    <w:rPr>
      <w:spacing w:val="2"/>
      <w:kern w:val="8"/>
      <w:sz w:val="19"/>
      <w:lang w:val="en-US"/>
    </w:rPr>
  </w:style>
  <w:style w:type="paragraph" w:styleId="Footer">
    <w:name w:val="footer"/>
    <w:basedOn w:val="Normal"/>
    <w:link w:val="FooterChar"/>
    <w:uiPriority w:val="99"/>
    <w:semiHidden/>
    <w:rsid w:val="00B11DAB"/>
    <w:pPr>
      <w:tabs>
        <w:tab w:val="center" w:pos="4536"/>
        <w:tab w:val="right" w:pos="9072"/>
      </w:tabs>
      <w:spacing w:line="240" w:lineRule="auto"/>
    </w:pPr>
  </w:style>
  <w:style w:type="character" w:customStyle="1" w:styleId="FooterChar">
    <w:name w:val="Footer Char"/>
    <w:basedOn w:val="DefaultParagraphFont"/>
    <w:link w:val="Footer"/>
    <w:uiPriority w:val="99"/>
    <w:semiHidden/>
    <w:rsid w:val="003D7DAE"/>
    <w:rPr>
      <w:spacing w:val="2"/>
      <w:kern w:val="8"/>
      <w:sz w:val="19"/>
      <w:lang w:val="en-US"/>
    </w:rPr>
  </w:style>
  <w:style w:type="paragraph" w:styleId="BalloonText">
    <w:name w:val="Balloon Text"/>
    <w:basedOn w:val="Normal"/>
    <w:link w:val="BalloonTextChar"/>
    <w:uiPriority w:val="99"/>
    <w:semiHidden/>
    <w:unhideWhenUsed/>
    <w:rsid w:val="00B11DA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DAB"/>
    <w:rPr>
      <w:rFonts w:ascii="Tahoma" w:hAnsi="Tahoma" w:cs="Tahoma"/>
      <w:kern w:val="8"/>
      <w:sz w:val="16"/>
      <w:szCs w:val="16"/>
      <w:lang w:val="en-US"/>
    </w:rPr>
  </w:style>
  <w:style w:type="table" w:styleId="TableGrid">
    <w:name w:val="Table Grid"/>
    <w:basedOn w:val="TableNormal"/>
    <w:uiPriority w:val="59"/>
    <w:rsid w:val="00117B9A"/>
    <w:pPr>
      <w:spacing w:after="0" w:line="240" w:lineRule="auto"/>
    </w:pPr>
    <w:tblPr>
      <w:tblCellMar>
        <w:left w:w="0" w:type="dxa"/>
        <w:right w:w="0" w:type="dxa"/>
      </w:tblCellMar>
    </w:tblPr>
  </w:style>
  <w:style w:type="paragraph" w:customStyle="1" w:styleId="headline42pt">
    <w:name w:val="_headline 42pt"/>
    <w:basedOn w:val="Normal"/>
    <w:next w:val="Normal"/>
    <w:qFormat/>
    <w:rsid w:val="002B1499"/>
    <w:pPr>
      <w:tabs>
        <w:tab w:val="left" w:pos="153"/>
        <w:tab w:val="left" w:pos="306"/>
        <w:tab w:val="left" w:pos="459"/>
        <w:tab w:val="left" w:pos="612"/>
        <w:tab w:val="left" w:pos="765"/>
        <w:tab w:val="left" w:pos="919"/>
        <w:tab w:val="left" w:pos="1072"/>
        <w:tab w:val="left" w:pos="1225"/>
        <w:tab w:val="left" w:pos="1378"/>
        <w:tab w:val="left" w:pos="1531"/>
        <w:tab w:val="left" w:pos="1684"/>
        <w:tab w:val="left" w:pos="1837"/>
      </w:tabs>
      <w:spacing w:after="300" w:line="924" w:lineRule="exact"/>
      <w:contextualSpacing/>
    </w:pPr>
    <w:rPr>
      <w:rFonts w:ascii="SH-Bree-Headline" w:hAnsi="SH-Bree-Headline"/>
      <w:color w:val="EC6602" w:themeColor="background2"/>
      <w:spacing w:val="0"/>
      <w:sz w:val="84"/>
      <w:szCs w:val="71"/>
    </w:rPr>
  </w:style>
  <w:style w:type="paragraph" w:customStyle="1" w:styleId="Footnote">
    <w:name w:val="_Footnote"/>
    <w:basedOn w:val="Normal"/>
    <w:rsid w:val="00A536FB"/>
    <w:pPr>
      <w:snapToGrid w:val="0"/>
      <w:spacing w:line="180" w:lineRule="exact"/>
    </w:pPr>
    <w:rPr>
      <w:rFonts w:ascii="Siemens Sans" w:hAnsi="Siemens Sans"/>
      <w:i/>
      <w:color w:val="FFFFFF" w:themeColor="background1"/>
      <w:sz w:val="13"/>
    </w:rPr>
  </w:style>
  <w:style w:type="paragraph" w:customStyle="1" w:styleId="urlkeyword9pt">
    <w:name w:val="_url keyword 9pt"/>
    <w:basedOn w:val="Normal"/>
    <w:qFormat/>
    <w:rsid w:val="001B1636"/>
    <w:pPr>
      <w:spacing w:after="0"/>
    </w:pPr>
    <w:rPr>
      <w:rFonts w:ascii="Siemens Sans Black" w:hAnsi="Siemens Sans Black"/>
      <w:noProof/>
    </w:rPr>
  </w:style>
  <w:style w:type="paragraph" w:customStyle="1" w:styleId="bodytext9pt">
    <w:name w:val="_bodytext 9pt"/>
    <w:basedOn w:val="Normal"/>
    <w:qFormat/>
    <w:rsid w:val="00A108B9"/>
    <w:pPr>
      <w:snapToGrid w:val="0"/>
    </w:pPr>
  </w:style>
  <w:style w:type="paragraph" w:styleId="IntenseQuote">
    <w:name w:val="Intense Quote"/>
    <w:basedOn w:val="Normal"/>
    <w:next w:val="Normal"/>
    <w:link w:val="IntenseQuoteChar"/>
    <w:uiPriority w:val="30"/>
    <w:rsid w:val="00606AEF"/>
    <w:pPr>
      <w:pBdr>
        <w:top w:val="single" w:sz="4" w:space="10" w:color="EC6602" w:themeColor="accent1"/>
        <w:bottom w:val="single" w:sz="4" w:space="10" w:color="EC6602" w:themeColor="accent1"/>
      </w:pBdr>
      <w:spacing w:before="360" w:after="360"/>
      <w:ind w:left="864" w:right="864"/>
      <w:jc w:val="center"/>
    </w:pPr>
    <w:rPr>
      <w:i/>
      <w:iCs/>
      <w:color w:val="EC6602" w:themeColor="accent1"/>
    </w:rPr>
  </w:style>
  <w:style w:type="character" w:customStyle="1" w:styleId="IntenseQuoteChar">
    <w:name w:val="Intense Quote Char"/>
    <w:basedOn w:val="DefaultParagraphFont"/>
    <w:link w:val="IntenseQuote"/>
    <w:uiPriority w:val="30"/>
    <w:rsid w:val="00606AEF"/>
    <w:rPr>
      <w:rFonts w:cs="Siemens Sans Roman"/>
      <w:i/>
      <w:iCs/>
      <w:color w:val="EC6602" w:themeColor="accent1"/>
      <w:spacing w:val="3"/>
      <w:kern w:val="8"/>
      <w:sz w:val="18"/>
      <w:lang w:val="en-US"/>
    </w:rPr>
  </w:style>
  <w:style w:type="table" w:customStyle="1" w:styleId="Tabellenraster1">
    <w:name w:val="Tabellenraster1"/>
    <w:basedOn w:val="TableNormal"/>
    <w:next w:val="TableGrid"/>
    <w:rsid w:val="00A63AEA"/>
    <w:pPr>
      <w:spacing w:after="0" w:line="240" w:lineRule="auto"/>
    </w:pPr>
    <w:tblPr>
      <w:tblCellMar>
        <w:left w:w="0" w:type="dxa"/>
        <w:right w:w="0" w:type="dxa"/>
      </w:tblCellMar>
    </w:tblPr>
  </w:style>
  <w:style w:type="paragraph" w:customStyle="1" w:styleId="bodytextbold9pt">
    <w:name w:val="_bodytext bold 9pt"/>
    <w:basedOn w:val="Normal"/>
    <w:qFormat/>
    <w:rsid w:val="00A108B9"/>
    <w:pPr>
      <w:spacing w:after="0"/>
    </w:pPr>
    <w:rPr>
      <w:rFonts w:ascii="Siemens Sans" w:hAnsi="Siemens Sans"/>
      <w:b/>
    </w:rPr>
  </w:style>
  <w:style w:type="character" w:styleId="PageNumber">
    <w:name w:val="page number"/>
    <w:basedOn w:val="DefaultParagraphFont"/>
    <w:uiPriority w:val="99"/>
    <w:semiHidden/>
    <w:unhideWhenUsed/>
    <w:rsid w:val="005E60E3"/>
  </w:style>
  <w:style w:type="character" w:customStyle="1" w:styleId="Heading1Char">
    <w:name w:val="Heading 1 Char"/>
    <w:basedOn w:val="DefaultParagraphFont"/>
    <w:link w:val="Heading1"/>
    <w:uiPriority w:val="9"/>
    <w:semiHidden/>
    <w:rsid w:val="00115DDC"/>
    <w:rPr>
      <w:rFonts w:asciiTheme="majorHAnsi" w:eastAsiaTheme="majorEastAsia" w:hAnsiTheme="majorHAnsi" w:cstheme="majorBidi"/>
      <w:color w:val="B04B01" w:themeColor="accent1" w:themeShade="BF"/>
      <w:spacing w:val="3"/>
      <w:kern w:val="8"/>
      <w:sz w:val="32"/>
      <w:szCs w:val="32"/>
      <w:lang w:val="en-US"/>
    </w:rPr>
  </w:style>
  <w:style w:type="character" w:styleId="Hyperlink">
    <w:name w:val="Hyperlink"/>
    <w:basedOn w:val="DefaultParagraphFont"/>
    <w:uiPriority w:val="99"/>
    <w:unhideWhenUsed/>
    <w:rsid w:val="006A2B15"/>
    <w:rPr>
      <w:color w:val="000000" w:themeColor="hyperlink"/>
      <w:u w:val="single"/>
    </w:rPr>
  </w:style>
  <w:style w:type="character" w:styleId="UnresolvedMention">
    <w:name w:val="Unresolved Mention"/>
    <w:basedOn w:val="DefaultParagraphFont"/>
    <w:uiPriority w:val="99"/>
    <w:semiHidden/>
    <w:unhideWhenUsed/>
    <w:rsid w:val="006A2B15"/>
    <w:rPr>
      <w:color w:val="605E5C"/>
      <w:shd w:val="clear" w:color="auto" w:fill="E1DFDD"/>
    </w:rPr>
  </w:style>
  <w:style w:type="character" w:styleId="FollowedHyperlink">
    <w:name w:val="FollowedHyperlink"/>
    <w:basedOn w:val="DefaultParagraphFont"/>
    <w:uiPriority w:val="99"/>
    <w:semiHidden/>
    <w:unhideWhenUsed/>
    <w:rsid w:val="004C6861"/>
    <w:rPr>
      <w:color w:val="808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08372">
      <w:bodyDiv w:val="1"/>
      <w:marLeft w:val="0"/>
      <w:marRight w:val="0"/>
      <w:marTop w:val="0"/>
      <w:marBottom w:val="0"/>
      <w:divBdr>
        <w:top w:val="none" w:sz="0" w:space="0" w:color="auto"/>
        <w:left w:val="none" w:sz="0" w:space="0" w:color="auto"/>
        <w:bottom w:val="none" w:sz="0" w:space="0" w:color="auto"/>
        <w:right w:val="none" w:sz="0" w:space="0" w:color="auto"/>
      </w:divBdr>
    </w:div>
    <w:div w:id="887686590">
      <w:bodyDiv w:val="1"/>
      <w:marLeft w:val="0"/>
      <w:marRight w:val="0"/>
      <w:marTop w:val="0"/>
      <w:marBottom w:val="0"/>
      <w:divBdr>
        <w:top w:val="none" w:sz="0" w:space="0" w:color="auto"/>
        <w:left w:val="none" w:sz="0" w:space="0" w:color="auto"/>
        <w:bottom w:val="none" w:sz="0" w:space="0" w:color="auto"/>
        <w:right w:val="none" w:sz="0" w:space="0" w:color="auto"/>
      </w:divBdr>
    </w:div>
    <w:div w:id="1156192136">
      <w:bodyDiv w:val="1"/>
      <w:marLeft w:val="0"/>
      <w:marRight w:val="0"/>
      <w:marTop w:val="0"/>
      <w:marBottom w:val="0"/>
      <w:divBdr>
        <w:top w:val="none" w:sz="0" w:space="0" w:color="auto"/>
        <w:left w:val="none" w:sz="0" w:space="0" w:color="auto"/>
        <w:bottom w:val="none" w:sz="0" w:space="0" w:color="auto"/>
        <w:right w:val="none" w:sz="0" w:space="0" w:color="auto"/>
      </w:divBdr>
    </w:div>
    <w:div w:id="1569612675">
      <w:bodyDiv w:val="1"/>
      <w:marLeft w:val="0"/>
      <w:marRight w:val="0"/>
      <w:marTop w:val="0"/>
      <w:marBottom w:val="0"/>
      <w:divBdr>
        <w:top w:val="none" w:sz="0" w:space="0" w:color="auto"/>
        <w:left w:val="none" w:sz="0" w:space="0" w:color="auto"/>
        <w:bottom w:val="none" w:sz="0" w:space="0" w:color="auto"/>
        <w:right w:val="none" w:sz="0" w:space="0" w:color="auto"/>
      </w:divBdr>
    </w:div>
    <w:div w:id="1682126056">
      <w:bodyDiv w:val="1"/>
      <w:marLeft w:val="0"/>
      <w:marRight w:val="0"/>
      <w:marTop w:val="0"/>
      <w:marBottom w:val="0"/>
      <w:divBdr>
        <w:top w:val="none" w:sz="0" w:space="0" w:color="auto"/>
        <w:left w:val="none" w:sz="0" w:space="0" w:color="auto"/>
        <w:bottom w:val="none" w:sz="0" w:space="0" w:color="auto"/>
        <w:right w:val="none" w:sz="0" w:space="0" w:color="auto"/>
      </w:divBdr>
    </w:div>
    <w:div w:id="1734233287">
      <w:bodyDiv w:val="1"/>
      <w:marLeft w:val="0"/>
      <w:marRight w:val="0"/>
      <w:marTop w:val="0"/>
      <w:marBottom w:val="0"/>
      <w:divBdr>
        <w:top w:val="none" w:sz="0" w:space="0" w:color="auto"/>
        <w:left w:val="none" w:sz="0" w:space="0" w:color="auto"/>
        <w:bottom w:val="none" w:sz="0" w:space="0" w:color="auto"/>
        <w:right w:val="none" w:sz="0" w:space="0" w:color="auto"/>
      </w:divBdr>
    </w:div>
    <w:div w:id="213755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f.siemens.cloud/mai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healthineers.sharepoint.com/sites/AssetsLibrary/Assets/0_Standard_corporate_forms.dotx" TargetMode="External"/></Relationships>
</file>

<file path=word/theme/theme1.xml><?xml version="1.0" encoding="utf-8"?>
<a:theme xmlns:a="http://schemas.openxmlformats.org/drawingml/2006/main" name="SIEMENS Helthineers">
  <a:themeElements>
    <a:clrScheme name="Heathineers">
      <a:dk1>
        <a:srgbClr val="000000"/>
      </a:dk1>
      <a:lt1>
        <a:srgbClr val="FFFFFF"/>
      </a:lt1>
      <a:dk2>
        <a:srgbClr val="BFBFBF"/>
      </a:dk2>
      <a:lt2>
        <a:srgbClr val="EC6602"/>
      </a:lt2>
      <a:accent1>
        <a:srgbClr val="EC6602"/>
      </a:accent1>
      <a:accent2>
        <a:srgbClr val="000000"/>
      </a:accent2>
      <a:accent3>
        <a:srgbClr val="009999"/>
      </a:accent3>
      <a:accent4>
        <a:srgbClr val="363636"/>
      </a:accent4>
      <a:accent5>
        <a:srgbClr val="808080"/>
      </a:accent5>
      <a:accent6>
        <a:srgbClr val="BFBFBF"/>
      </a:accent6>
      <a:hlink>
        <a:srgbClr val="000000"/>
      </a:hlink>
      <a:folHlink>
        <a:srgbClr val="808080"/>
      </a:folHlink>
    </a:clrScheme>
    <a:fontScheme name="Healthineers">
      <a:majorFont>
        <a:latin typeface="SH-Bree-Headline"/>
        <a:ea typeface=""/>
        <a:cs typeface=""/>
      </a:majorFont>
      <a:minorFont>
        <a:latin typeface="Siemens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3175">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custClrLst>
    <a:custClr name="Orange 100%">
      <a:srgbClr val="EC6602"/>
    </a:custClr>
    <a:custClr name="Berry 100%">
      <a:srgbClr val="7A162D"/>
    </a:custClr>
    <a:custClr name="Petrol 100%">
      <a:srgbClr val="009999"/>
    </a:custClr>
    <a:custClr name="Black 100%">
      <a:srgbClr val="000000"/>
    </a:custClr>
    <a:custClr name="Yellow">
      <a:srgbClr val="FFD200"/>
    </a:custClr>
    <a:custClr name="Red">
      <a:srgbClr val="E7001D"/>
    </a:custClr>
    <a:custClr name="Light Blue">
      <a:srgbClr val="3ABFED"/>
    </a:custClr>
    <a:custClr name="Dark Blue">
      <a:srgbClr val="2B2483"/>
    </a:custClr>
    <a:custClr name="Green">
      <a:srgbClr val="009A38"/>
    </a:custClr>
    <a:custClr name="White">
      <a:srgbClr val="FFFFFF"/>
    </a:custClr>
    <a:custClr name="Orange  75%">
      <a:srgbClr val="F29257"/>
    </a:custClr>
    <a:custClr name="Berry 75%">
      <a:srgbClr val="A86C73"/>
    </a:custClr>
    <a:custClr name="Petrol 75%">
      <a:srgbClr val="00B9B9"/>
    </a:custClr>
    <a:custClr name="Black 75%">
      <a:srgbClr val="404040"/>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Orange 50%">
      <a:srgbClr val="F9B591"/>
    </a:custClr>
    <a:custClr name="Berry 50%">
      <a:srgbClr val="C69B9E"/>
    </a:custClr>
    <a:custClr name="Petrol 50%">
      <a:srgbClr val="87D2D2"/>
    </a:custClr>
    <a:custClr name="Black  50%">
      <a:srgbClr val="808080"/>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Orange 25%">
      <a:srgbClr val="FDDDCB"/>
    </a:custClr>
    <a:custClr name="Berry 25%">
      <a:srgbClr val="E9D1D4"/>
    </a:custClr>
    <a:custClr name="Petrol 25%">
      <a:srgbClr val="C8E6E6"/>
    </a:custClr>
    <a:custClr name="Black 25%">
      <a:srgbClr val="BFBFB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Orange 10%">
      <a:srgbClr val="FEF1EE"/>
    </a:custClr>
    <a:custClr name="Berry 10%">
      <a:srgbClr val="F8ECEA"/>
    </a:custClr>
    <a:custClr name="Petrol 10%">
      <a:srgbClr val="E8F6F7"/>
    </a:custClr>
    <a:custClr name="Black 10%">
      <a:srgbClr val="E6E6E6"/>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Präsentation1" id="{63846EA6-E416-604B-AEB9-7D6D7F6F7B35}" vid="{DA9CEB7C-1E33-5443-932E-466A21DA0D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1252A5FE39765D4BB5E78ADEEA136A30" ma:contentTypeVersion="3" ma:contentTypeDescription="Ein neues Dokument erstellen." ma:contentTypeScope="" ma:versionID="23aecc8110e4b90af41a11a8cc0a898e">
  <xsd:schema xmlns:xsd="http://www.w3.org/2001/XMLSchema" xmlns:xs="http://www.w3.org/2001/XMLSchema" xmlns:p="http://schemas.microsoft.com/office/2006/metadata/properties" xmlns:ns2="a0a871ee-0408-4cc8-b541-0b7ca9279a5a" targetNamespace="http://schemas.microsoft.com/office/2006/metadata/properties" ma:root="true" ma:fieldsID="d745bc7297d766a8870dee6be70d6a40" ns2:_="">
    <xsd:import namespace="a0a871ee-0408-4cc8-b541-0b7ca9279a5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871ee-0408-4cc8-b541-0b7ca9279a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B576C2-10DB-6A42-884F-19DA08B80BAE}">
  <ds:schemaRefs>
    <ds:schemaRef ds:uri="http://schemas.openxmlformats.org/officeDocument/2006/bibliography"/>
  </ds:schemaRefs>
</ds:datastoreItem>
</file>

<file path=customXml/itemProps2.xml><?xml version="1.0" encoding="utf-8"?>
<ds:datastoreItem xmlns:ds="http://schemas.openxmlformats.org/officeDocument/2006/customXml" ds:itemID="{0F2A2D94-7967-4251-902B-6E195F9735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3F6D7B-CB02-4290-84EF-0BD3EA679891}">
  <ds:schemaRefs>
    <ds:schemaRef ds:uri="http://schemas.microsoft.com/sharepoint/v3/contenttype/forms"/>
  </ds:schemaRefs>
</ds:datastoreItem>
</file>

<file path=customXml/itemProps4.xml><?xml version="1.0" encoding="utf-8"?>
<ds:datastoreItem xmlns:ds="http://schemas.openxmlformats.org/officeDocument/2006/customXml" ds:itemID="{40D99768-D24E-4580-8BF5-D7C22BF54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871ee-0408-4cc8-b541-0b7ca9279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0_Standard_corporate_forms.dotx</Template>
  <TotalTime>0</TotalTime>
  <Pages>2</Pages>
  <Words>250</Words>
  <Characters>1426</Characters>
  <Application>Microsoft Office Word</Application>
  <DocSecurity>0</DocSecurity>
  <Lines>11</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Tchimnang Mikiadje, Alain Rodrigue</dc:creator>
  <cp:lastModifiedBy>Tchimnang Mikiadje, Alain Rodrigue</cp:lastModifiedBy>
  <cp:revision>2</cp:revision>
  <cp:lastPrinted>2019-07-05T15:50:00Z</cp:lastPrinted>
  <dcterms:created xsi:type="dcterms:W3CDTF">2026-03-17T13:02:00Z</dcterms:created>
  <dcterms:modified xsi:type="dcterms:W3CDTF">2026-03-17T13:02:00Z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0x0101001252A5FE39765D4BB5E78ADEEA136A30</vt:lpwstr>
  </property>
  <property fmtid="{D5CDD505-2E9C-101B-9397-08002B2CF9AE}" pid="3" name="MSIP_Label_ff6dbec8-95a8-4638-9f5f-bd076536645c_Enabled">
    <vt:lpwstr>true</vt:lpwstr>
  </property>
  <property fmtid="{D5CDD505-2E9C-101B-9397-08002B2CF9AE}" pid="4" name="MSIP_Label_ff6dbec8-95a8-4638-9f5f-bd076536645c_SetDate">
    <vt:lpwstr>2023-12-18T11:10:37Z</vt:lpwstr>
  </property>
  <property fmtid="{D5CDD505-2E9C-101B-9397-08002B2CF9AE}" pid="5" name="MSIP_Label_ff6dbec8-95a8-4638-9f5f-bd076536645c_Method">
    <vt:lpwstr>Standard</vt:lpwstr>
  </property>
  <property fmtid="{D5CDD505-2E9C-101B-9397-08002B2CF9AE}" pid="6" name="MSIP_Label_ff6dbec8-95a8-4638-9f5f-bd076536645c_Name">
    <vt:lpwstr>Restricted - Default</vt:lpwstr>
  </property>
  <property fmtid="{D5CDD505-2E9C-101B-9397-08002B2CF9AE}" pid="7" name="MSIP_Label_ff6dbec8-95a8-4638-9f5f-bd076536645c_SiteId">
    <vt:lpwstr>5dbf1add-202a-4b8d-815b-bf0fb024e033</vt:lpwstr>
  </property>
  <property fmtid="{D5CDD505-2E9C-101B-9397-08002B2CF9AE}" pid="8" name="MSIP_Label_ff6dbec8-95a8-4638-9f5f-bd076536645c_ActionId">
    <vt:lpwstr>e7860757-e08f-41aa-a98e-a0e7a3ff695b</vt:lpwstr>
  </property>
  <property fmtid="{D5CDD505-2E9C-101B-9397-08002B2CF9AE}" pid="9" name="MSIP_Label_ff6dbec8-95a8-4638-9f5f-bd076536645c_ContentBits">
    <vt:lpwstr>0</vt:lpwstr>
  </property>
</Properties>
</file>